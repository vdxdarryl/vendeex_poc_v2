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0577FBE5" w:rsidR="00D54243" w:rsidRPr="00D54243" w:rsidRDefault="00537613">
            <w:pPr>
              <w:rPr>
                <w:b/>
                <w:bCs/>
              </w:rPr>
            </w:pPr>
            <w:r>
              <w:rPr>
                <w:b/>
                <w:bCs/>
              </w:rPr>
              <w:t>Groups and Communities</w:t>
            </w: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234612B7" w14:textId="77777777" w:rsidR="00537613" w:rsidRPr="00537613" w:rsidRDefault="00537613" w:rsidP="00537613">
            <w:pPr>
              <w:pStyle w:val="ListParagraph"/>
              <w:numPr>
                <w:ilvl w:val="0"/>
                <w:numId w:val="1"/>
              </w:numPr>
            </w:pPr>
            <w:r w:rsidRPr="00537613">
              <w:t xml:space="preserve">a place where groups and </w:t>
            </w:r>
            <w:proofErr w:type="gramStart"/>
            <w:r w:rsidRPr="00537613">
              <w:t>communities  can</w:t>
            </w:r>
            <w:proofErr w:type="gramEnd"/>
            <w:r w:rsidRPr="00537613">
              <w:t xml:space="preserve"> post requests and buy/sell, borrow/lend and donate amongst each other.</w:t>
            </w:r>
          </w:p>
          <w:p w14:paraId="34B45500" w14:textId="1360DB1C" w:rsidR="00537613" w:rsidRDefault="00537613" w:rsidP="00537613">
            <w:pPr>
              <w:pStyle w:val="ListParagraph"/>
              <w:numPr>
                <w:ilvl w:val="0"/>
                <w:numId w:val="1"/>
              </w:numPr>
            </w:pPr>
            <w:r w:rsidRPr="00537613">
              <w:t xml:space="preserve">the group might be PRIVATE only allowing members to see </w:t>
            </w:r>
            <w:proofErr w:type="spellStart"/>
            <w:r w:rsidRPr="00537613">
              <w:t>each others</w:t>
            </w:r>
            <w:r w:rsidR="00E65BB3">
              <w:t>’</w:t>
            </w:r>
            <w:proofErr w:type="spellEnd"/>
            <w:r w:rsidRPr="00537613">
              <w:t xml:space="preserve"> requests</w:t>
            </w:r>
            <w:r>
              <w:t xml:space="preserve"> </w:t>
            </w:r>
          </w:p>
          <w:p w14:paraId="76D8BD88" w14:textId="77777777" w:rsidR="00D54243" w:rsidRDefault="00537613" w:rsidP="00537613">
            <w:pPr>
              <w:pStyle w:val="ListParagraph"/>
              <w:numPr>
                <w:ilvl w:val="0"/>
                <w:numId w:val="1"/>
              </w:numPr>
            </w:pPr>
            <w:r w:rsidRPr="00537613">
              <w:t>or the group might be OPEN allowing members outside the group to see requests</w:t>
            </w:r>
          </w:p>
          <w:p w14:paraId="38524069" w14:textId="631AF5E5" w:rsidR="002D58B4" w:rsidRDefault="002D58B4" w:rsidP="00537613">
            <w:pPr>
              <w:pStyle w:val="ListParagraph"/>
              <w:numPr>
                <w:ilvl w:val="0"/>
                <w:numId w:val="1"/>
              </w:numPr>
            </w:pPr>
            <w:r>
              <w:t xml:space="preserve">groups should be visible to be searched, but </w:t>
            </w:r>
            <w:r w:rsidR="00E65BB3">
              <w:t>their</w:t>
            </w:r>
            <w:r>
              <w:t xml:space="preserve"> membership </w:t>
            </w:r>
            <w:r w:rsidR="00E65BB3">
              <w:t>(</w:t>
            </w:r>
            <w:proofErr w:type="spellStart"/>
            <w:r w:rsidR="00E65BB3">
              <w:t>ie</w:t>
            </w:r>
            <w:proofErr w:type="spellEnd"/>
            <w:r w:rsidR="00E65BB3">
              <w:t xml:space="preserve">: list of members) </w:t>
            </w:r>
            <w:r>
              <w:t>should remain private, and</w:t>
            </w:r>
          </w:p>
          <w:p w14:paraId="5CB8B42E" w14:textId="09C20FDA" w:rsidR="002D58B4" w:rsidRDefault="002D58B4" w:rsidP="00537613">
            <w:pPr>
              <w:pStyle w:val="ListParagraph"/>
              <w:numPr>
                <w:ilvl w:val="0"/>
                <w:numId w:val="1"/>
              </w:numPr>
            </w:pPr>
            <w:r>
              <w:t>where the group is a closed group then member requests will remain private from any search</w:t>
            </w:r>
            <w:r w:rsidR="00E65BB3">
              <w:t xml:space="preserve"> outside of the group</w:t>
            </w:r>
          </w:p>
        </w:tc>
      </w:tr>
      <w:tr w:rsidR="00D54243" w14:paraId="3BB2FC22" w14:textId="77777777" w:rsidTr="00D54243">
        <w:tc>
          <w:tcPr>
            <w:tcW w:w="1736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274" w:type="dxa"/>
          </w:tcPr>
          <w:p w14:paraId="1420719B" w14:textId="3E8EF165" w:rsidR="00D54243" w:rsidRDefault="00537613" w:rsidP="00537613">
            <w:pPr>
              <w:pStyle w:val="ListParagraph"/>
              <w:numPr>
                <w:ilvl w:val="0"/>
                <w:numId w:val="4"/>
              </w:numPr>
            </w:pPr>
            <w:r w:rsidRPr="00537613">
              <w:t>an individual or individuals will need to be nominated as CONVERNOR or ADMINISTRATOR of the group and will ALLOW members to join</w:t>
            </w:r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274" w:type="dxa"/>
          </w:tcPr>
          <w:p w14:paraId="179F1390" w14:textId="6776C4C0" w:rsidR="00537613" w:rsidRDefault="00537613" w:rsidP="00537613">
            <w:pPr>
              <w:pStyle w:val="ListParagraph"/>
              <w:numPr>
                <w:ilvl w:val="0"/>
                <w:numId w:val="2"/>
              </w:numPr>
            </w:pPr>
            <w:r>
              <w:t>create a group or community</w:t>
            </w:r>
          </w:p>
          <w:p w14:paraId="5266E50C" w14:textId="5854182B" w:rsidR="000A673B" w:rsidRDefault="000A673B" w:rsidP="00537613">
            <w:pPr>
              <w:pStyle w:val="ListParagraph"/>
              <w:numPr>
                <w:ilvl w:val="0"/>
                <w:numId w:val="2"/>
              </w:numPr>
            </w:pPr>
            <w:r>
              <w:t>establish member criteria that can be monitored for inclusion</w:t>
            </w:r>
          </w:p>
          <w:p w14:paraId="0A32025E" w14:textId="3DB2DE52" w:rsidR="00266B9E" w:rsidRDefault="00266B9E" w:rsidP="00537613">
            <w:pPr>
              <w:pStyle w:val="ListParagraph"/>
              <w:numPr>
                <w:ilvl w:val="0"/>
                <w:numId w:val="2"/>
              </w:numPr>
            </w:pPr>
            <w:r>
              <w:t xml:space="preserve">if the group already exists on </w:t>
            </w:r>
            <w:proofErr w:type="spellStart"/>
            <w:r>
              <w:t>facebook</w:t>
            </w:r>
            <w:proofErr w:type="spellEnd"/>
            <w:r>
              <w:t xml:space="preserve">, and the </w:t>
            </w:r>
            <w:proofErr w:type="spellStart"/>
            <w:r>
              <w:t>facebook</w:t>
            </w:r>
            <w:proofErr w:type="spellEnd"/>
            <w:r>
              <w:t xml:space="preserve"> administrator is creating a </w:t>
            </w:r>
            <w:proofErr w:type="spellStart"/>
            <w:r>
              <w:t>vendeex</w:t>
            </w:r>
            <w:proofErr w:type="spellEnd"/>
            <w:r>
              <w:t xml:space="preserve"> group then we want to create a “bulk registration”</w:t>
            </w:r>
          </w:p>
          <w:p w14:paraId="336FE10B" w14:textId="72B7372D" w:rsidR="00D54243" w:rsidRDefault="00266B9E" w:rsidP="00537613">
            <w:pPr>
              <w:pStyle w:val="ListParagraph"/>
              <w:numPr>
                <w:ilvl w:val="0"/>
                <w:numId w:val="2"/>
              </w:numPr>
            </w:pPr>
            <w:r>
              <w:t>convenor can review and approve</w:t>
            </w:r>
            <w:r w:rsidR="00537613">
              <w:t xml:space="preserve"> member applications to join the group or community</w:t>
            </w:r>
          </w:p>
          <w:p w14:paraId="226C4BB9" w14:textId="17D06C60" w:rsidR="002D58B4" w:rsidRDefault="002D58B4" w:rsidP="00537613">
            <w:pPr>
              <w:pStyle w:val="ListParagraph"/>
              <w:numPr>
                <w:ilvl w:val="0"/>
                <w:numId w:val="2"/>
              </w:numPr>
            </w:pPr>
            <w:r>
              <w:t>Restrict or remove members that do not abide by the rules of the group</w:t>
            </w:r>
          </w:p>
        </w:tc>
      </w:tr>
      <w:tr w:rsidR="00D54243" w14:paraId="09F358A9" w14:textId="77777777" w:rsidTr="00D54243">
        <w:tc>
          <w:tcPr>
            <w:tcW w:w="1736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274" w:type="dxa"/>
          </w:tcPr>
          <w:p w14:paraId="04393982" w14:textId="77777777" w:rsidR="00D54243" w:rsidRDefault="00537613" w:rsidP="00537613">
            <w:pPr>
              <w:pStyle w:val="ListParagraph"/>
              <w:numPr>
                <w:ilvl w:val="0"/>
                <w:numId w:val="3"/>
              </w:numPr>
            </w:pPr>
            <w:r>
              <w:t>Members can buy, sell, borrow, rent or donate amongst each other</w:t>
            </w:r>
          </w:p>
          <w:p w14:paraId="38EA2E70" w14:textId="77777777" w:rsidR="00266B9E" w:rsidRDefault="00266B9E" w:rsidP="00537613">
            <w:pPr>
              <w:pStyle w:val="ListParagraph"/>
              <w:numPr>
                <w:ilvl w:val="0"/>
                <w:numId w:val="3"/>
              </w:numPr>
            </w:pPr>
            <w:r>
              <w:t>Members can post Requests to the group</w:t>
            </w:r>
          </w:p>
          <w:p w14:paraId="4272C16B" w14:textId="77777777" w:rsidR="00266B9E" w:rsidRDefault="00266B9E" w:rsidP="00266B9E">
            <w:pPr>
              <w:pStyle w:val="ListParagraph"/>
              <w:numPr>
                <w:ilvl w:val="1"/>
                <w:numId w:val="3"/>
              </w:numPr>
            </w:pPr>
            <w:r>
              <w:t xml:space="preserve">these Requests can be Private to the group only, or </w:t>
            </w:r>
          </w:p>
          <w:p w14:paraId="6BBFF007" w14:textId="77777777" w:rsidR="00266B9E" w:rsidRDefault="00266B9E" w:rsidP="00266B9E">
            <w:pPr>
              <w:pStyle w:val="ListParagraph"/>
              <w:numPr>
                <w:ilvl w:val="1"/>
                <w:numId w:val="3"/>
              </w:numPr>
            </w:pPr>
            <w:r>
              <w:t>Open and available to be viewed outside the group</w:t>
            </w:r>
          </w:p>
          <w:p w14:paraId="27087168" w14:textId="4E0C9F07" w:rsidR="00266B9E" w:rsidRDefault="00266B9E" w:rsidP="00266B9E">
            <w:pPr>
              <w:pStyle w:val="ListParagraph"/>
              <w:numPr>
                <w:ilvl w:val="0"/>
                <w:numId w:val="3"/>
              </w:numPr>
            </w:pPr>
            <w:r>
              <w:t xml:space="preserve">Members can </w:t>
            </w: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20E75407" w14:textId="77777777" w:rsidR="00D54243" w:rsidRDefault="002D58B4" w:rsidP="00537613">
            <w:pPr>
              <w:pStyle w:val="ListParagraph"/>
              <w:numPr>
                <w:ilvl w:val="0"/>
                <w:numId w:val="3"/>
              </w:numPr>
            </w:pPr>
            <w:r>
              <w:t>Groups can establish membership criteria that potential members need to adhere to</w:t>
            </w:r>
          </w:p>
          <w:p w14:paraId="1F11A5D2" w14:textId="77777777" w:rsidR="00266B9E" w:rsidRDefault="002D58B4" w:rsidP="00537613">
            <w:pPr>
              <w:pStyle w:val="ListParagraph"/>
              <w:numPr>
                <w:ilvl w:val="0"/>
                <w:numId w:val="3"/>
              </w:numPr>
            </w:pPr>
            <w:r>
              <w:t>A Member</w:t>
            </w:r>
            <w:r w:rsidR="00266B9E">
              <w:t xml:space="preserve"> who joins via a group or community</w:t>
            </w:r>
          </w:p>
          <w:p w14:paraId="17AE2AD8" w14:textId="0FAE55F9" w:rsidR="00266B9E" w:rsidRDefault="00266B9E" w:rsidP="00266B9E">
            <w:pPr>
              <w:pStyle w:val="ListParagraph"/>
              <w:numPr>
                <w:ilvl w:val="1"/>
                <w:numId w:val="3"/>
              </w:numPr>
            </w:pPr>
            <w:r>
              <w:t>Will become a</w:t>
            </w:r>
            <w:r w:rsidR="002D58B4">
              <w:t xml:space="preserve"> member of </w:t>
            </w:r>
            <w:proofErr w:type="spellStart"/>
            <w:r w:rsidR="002D58B4">
              <w:t>VendeeX</w:t>
            </w:r>
            <w:proofErr w:type="spellEnd"/>
            <w:r w:rsidR="002D58B4">
              <w:t xml:space="preserve">, and </w:t>
            </w:r>
          </w:p>
          <w:p w14:paraId="7A748A55" w14:textId="77777777" w:rsidR="00266B9E" w:rsidRDefault="002D58B4" w:rsidP="00266B9E">
            <w:pPr>
              <w:pStyle w:val="ListParagraph"/>
              <w:numPr>
                <w:ilvl w:val="1"/>
                <w:numId w:val="3"/>
              </w:numPr>
            </w:pPr>
            <w:r>
              <w:t xml:space="preserve">may </w:t>
            </w:r>
            <w:r w:rsidR="00266B9E">
              <w:t>belong to multiple groups or communities, and</w:t>
            </w:r>
          </w:p>
          <w:p w14:paraId="3A9D3D32" w14:textId="71057C0A" w:rsidR="002D58B4" w:rsidRDefault="002D58B4" w:rsidP="00266B9E">
            <w:pPr>
              <w:pStyle w:val="ListParagraph"/>
              <w:numPr>
                <w:ilvl w:val="1"/>
                <w:numId w:val="3"/>
              </w:numPr>
            </w:pPr>
            <w:r>
              <w:t>this will not establish multiple member accounts</w:t>
            </w:r>
          </w:p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01B88304" w14:textId="77777777" w:rsidR="00D54243" w:rsidRDefault="002D58B4" w:rsidP="002D58B4">
            <w:pPr>
              <w:pStyle w:val="ListParagraph"/>
              <w:numPr>
                <w:ilvl w:val="0"/>
                <w:numId w:val="3"/>
              </w:numPr>
            </w:pPr>
            <w:r>
              <w:t>That a group can be created</w:t>
            </w:r>
          </w:p>
          <w:p w14:paraId="076A6D77" w14:textId="0CF9D541" w:rsidR="002D58B4" w:rsidRDefault="002D58B4" w:rsidP="002D58B4">
            <w:pPr>
              <w:pStyle w:val="ListParagraph"/>
              <w:numPr>
                <w:ilvl w:val="0"/>
                <w:numId w:val="3"/>
              </w:numPr>
            </w:pPr>
            <w:r>
              <w:t>And members can be admitted</w:t>
            </w:r>
            <w:r w:rsidR="000A673B">
              <w:t xml:space="preserve"> and removed</w:t>
            </w:r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4D8CE2DE" w14:textId="062D0DF6" w:rsidR="00D54243" w:rsidRDefault="002D58B4" w:rsidP="002D58B4">
            <w:pPr>
              <w:pStyle w:val="ListParagraph"/>
              <w:numPr>
                <w:ilvl w:val="0"/>
                <w:numId w:val="3"/>
              </w:numPr>
            </w:pPr>
            <w:r>
              <w:t>When a member applies to join to the group, and that member meets the groups admittance criteria</w:t>
            </w:r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3C2998BE" w14:textId="60A836E0" w:rsidR="00D54243" w:rsidRDefault="002D58B4" w:rsidP="002D58B4">
            <w:pPr>
              <w:pStyle w:val="ListParagraph"/>
              <w:numPr>
                <w:ilvl w:val="0"/>
                <w:numId w:val="3"/>
              </w:numPr>
            </w:pPr>
            <w:r>
              <w:t>Member is admitted</w:t>
            </w:r>
          </w:p>
        </w:tc>
      </w:tr>
    </w:tbl>
    <w:p w14:paraId="4C1992BD" w14:textId="77777777" w:rsidR="00D54243" w:rsidRDefault="00D54243" w:rsidP="001473AF"/>
    <w:sectPr w:rsidR="00D54243" w:rsidSect="00790B05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86EDFB" w14:textId="77777777" w:rsidR="000354C8" w:rsidRDefault="000354C8" w:rsidP="00D54243">
      <w:r>
        <w:separator/>
      </w:r>
    </w:p>
  </w:endnote>
  <w:endnote w:type="continuationSeparator" w:id="0">
    <w:p w14:paraId="0FAAC8B0" w14:textId="77777777" w:rsidR="000354C8" w:rsidRDefault="000354C8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C60756" w14:textId="77777777" w:rsidR="000354C8" w:rsidRDefault="000354C8" w:rsidP="00D54243">
      <w:r>
        <w:separator/>
      </w:r>
    </w:p>
  </w:footnote>
  <w:footnote w:type="continuationSeparator" w:id="0">
    <w:p w14:paraId="1C919CA9" w14:textId="77777777" w:rsidR="000354C8" w:rsidRDefault="000354C8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6BE0B" w14:textId="73B7DE61" w:rsidR="00D54243" w:rsidRDefault="00D54243">
    <w:pPr>
      <w:pStyle w:val="Header"/>
    </w:pPr>
    <w:r w:rsidRPr="00D54243">
      <w:drawing>
        <wp:inline distT="0" distB="0" distL="0" distR="0" wp14:anchorId="00FB5C9E" wp14:editId="49A8238D">
          <wp:extent cx="508000" cy="417534"/>
          <wp:effectExtent l="0" t="0" r="0" b="1905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1862" cy="428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E504A"/>
    <w:multiLevelType w:val="hybridMultilevel"/>
    <w:tmpl w:val="DBA26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52FFD"/>
    <w:multiLevelType w:val="hybridMultilevel"/>
    <w:tmpl w:val="A68E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97BFF"/>
    <w:multiLevelType w:val="hybridMultilevel"/>
    <w:tmpl w:val="5BDE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53948"/>
    <w:multiLevelType w:val="hybridMultilevel"/>
    <w:tmpl w:val="5FE09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0354C8"/>
    <w:rsid w:val="000A673B"/>
    <w:rsid w:val="001473AF"/>
    <w:rsid w:val="00266B9E"/>
    <w:rsid w:val="002D58B4"/>
    <w:rsid w:val="003977F1"/>
    <w:rsid w:val="00520A04"/>
    <w:rsid w:val="00537613"/>
    <w:rsid w:val="00790B05"/>
    <w:rsid w:val="00BB74ED"/>
    <w:rsid w:val="00C264FD"/>
    <w:rsid w:val="00D54243"/>
    <w:rsid w:val="00E6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CD866"/>
  <w15:chartTrackingRefBased/>
  <w15:docId w15:val="{0578E44C-5CCD-A645-937A-5973C376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001_groups_and_communities.docx</Template>
  <TotalTime>16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2020-06-17T04:41:00Z</cp:lastPrinted>
  <dcterms:created xsi:type="dcterms:W3CDTF">2020-06-17T04:40:00Z</dcterms:created>
  <dcterms:modified xsi:type="dcterms:W3CDTF">2020-06-17T05:44:00Z</dcterms:modified>
</cp:coreProperties>
</file>